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4672D" w14:textId="77777777" w:rsidR="002A23EB" w:rsidRDefault="00584739">
      <w:pPr>
        <w:spacing w:after="200" w:line="276" w:lineRule="auto"/>
        <w:rPr>
          <w:rFonts w:ascii="Arial Rounded MT Bold" w:eastAsiaTheme="majorEastAsia" w:hAnsi="Arial Rounded MT Bold" w:cstheme="majorBidi"/>
          <w:spacing w:val="-10"/>
          <w:kern w:val="28"/>
          <w:sz w:val="36"/>
          <w:szCs w:val="56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23A7C17D" wp14:editId="75B69E77">
            <wp:simplePos x="0" y="0"/>
            <wp:positionH relativeFrom="column">
              <wp:posOffset>-1722120</wp:posOffset>
            </wp:positionH>
            <wp:positionV relativeFrom="paragraph">
              <wp:posOffset>3765550</wp:posOffset>
            </wp:positionV>
            <wp:extent cx="6388987" cy="3593805"/>
            <wp:effectExtent l="0" t="0" r="0" b="235585"/>
            <wp:wrapNone/>
            <wp:docPr id="2044191513" name="Grafik 8" descr="2 Fast 2 Furious – Nissan Skyline GT-R (R34) 76917 - LEGO® Speed Champions  – Sets - LEGO.com für K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 Fast 2 Furious – Nissan Skyline GT-R (R34) 76917 - LEGO® Speed Champions  – Sets - LEGO.com für Kind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87" cy="359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0" dir="5400000" algn="br" rotWithShape="0">
                        <a:prstClr val="black">
                          <a:alpha val="9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B18" w:rsidRPr="00B8223C">
        <w:rPr>
          <w:noProof/>
        </w:rPr>
        <w:drawing>
          <wp:anchor distT="0" distB="0" distL="114300" distR="114300" simplePos="0" relativeHeight="251671039" behindDoc="0" locked="0" layoutInCell="1" allowOverlap="1" wp14:anchorId="79EA3510" wp14:editId="29028E24">
            <wp:simplePos x="0" y="0"/>
            <wp:positionH relativeFrom="column">
              <wp:posOffset>-875507</wp:posOffset>
            </wp:positionH>
            <wp:positionV relativeFrom="paragraph">
              <wp:posOffset>2102643</wp:posOffset>
            </wp:positionV>
            <wp:extent cx="10971213" cy="4064631"/>
            <wp:effectExtent l="5398" t="0" r="64452" b="7074853"/>
            <wp:wrapNone/>
            <wp:docPr id="527716081" name="Grafik 3" descr="6 Polygonal Background Fade (PNG Transparent) | OnlyGF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Polygonal Background Fade (PNG Transparent) | OnlyGFX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/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lasticWrap/>
                              </a14:imgEffect>
                              <a14:imgEffect>
                                <a14:sharpenSoften amoun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0971213" cy="4064631"/>
                    </a:xfrm>
                    <a:prstGeom prst="rect">
                      <a:avLst/>
                    </a:prstGeom>
                    <a:gradFill>
                      <a:gsLst>
                        <a:gs pos="100000">
                          <a:srgbClr val="33CCFF">
                            <a:alpha val="69000"/>
                          </a:srgbClr>
                        </a:gs>
                        <a:gs pos="0">
                          <a:schemeClr val="bg1">
                            <a:alpha val="0"/>
                          </a:schemeClr>
                        </a:gs>
                      </a:gsLst>
                      <a:lin ang="16200000" scaled="0"/>
                    </a:gradFill>
                    <a:ln>
                      <a:noFill/>
                    </a:ln>
                    <a:effectLst>
                      <a:outerShdw blurRad="50800" dist="254000" dir="5400000" algn="ctr" rotWithShape="0">
                        <a:srgbClr val="000000">
                          <a:alpha val="9000"/>
                        </a:srgbClr>
                      </a:outerShdw>
                      <a:reflection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54D">
        <w:rPr>
          <w:noProof/>
        </w:rPr>
        <w:drawing>
          <wp:anchor distT="0" distB="0" distL="114300" distR="114300" simplePos="0" relativeHeight="251657214" behindDoc="0" locked="0" layoutInCell="1" allowOverlap="1" wp14:anchorId="6213C122" wp14:editId="2AE52F30">
            <wp:simplePos x="0" y="0"/>
            <wp:positionH relativeFrom="column">
              <wp:posOffset>1461575</wp:posOffset>
            </wp:positionH>
            <wp:positionV relativeFrom="paragraph">
              <wp:posOffset>3347481</wp:posOffset>
            </wp:positionV>
            <wp:extent cx="2343232" cy="1318068"/>
            <wp:effectExtent l="0" t="0" r="0" b="282575"/>
            <wp:wrapNone/>
            <wp:docPr id="1283083920" name="Grafik 1283083920" descr="2 Fast 2 Furious – Nissan Skyline GT-R (R34) 76917 - LEGO® Speed Champions  – Sets - LEGO.com für K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 Fast 2 Furious – Nissan Skyline GT-R (R34) 76917 - LEGO® Speed Champions  – Sets - LEGO.com für Kind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32" cy="13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0" dir="5400000" algn="br" rotWithShape="0">
                        <a:prstClr val="black">
                          <a:alpha val="9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14A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500540" wp14:editId="59E646A9">
                <wp:simplePos x="0" y="0"/>
                <wp:positionH relativeFrom="column">
                  <wp:posOffset>4355852</wp:posOffset>
                </wp:positionH>
                <wp:positionV relativeFrom="paragraph">
                  <wp:posOffset>7052945</wp:posOffset>
                </wp:positionV>
                <wp:extent cx="1978660" cy="807720"/>
                <wp:effectExtent l="0" t="0" r="0" b="0"/>
                <wp:wrapSquare wrapText="bothSides"/>
                <wp:docPr id="76582748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140D7" w14:textId="77777777" w:rsidR="006F217C" w:rsidRPr="00D50CFF" w:rsidRDefault="006F217C" w:rsidP="006F217C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Burren Noah</w:t>
                            </w:r>
                          </w:p>
                          <w:p w14:paraId="6B815DC8" w14:textId="77777777" w:rsidR="006F217C" w:rsidRPr="00D50CFF" w:rsidRDefault="006F217C" w:rsidP="006F217C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Helsana Versicherung</w:t>
                            </w:r>
                            <w:r w:rsidR="00E4014A"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 xml:space="preserve"> AG</w:t>
                            </w:r>
                          </w:p>
                          <w:p w14:paraId="5CF7AE27" w14:textId="77777777" w:rsidR="006F217C" w:rsidRPr="00D50CFF" w:rsidRDefault="004E01E4" w:rsidP="004E01E4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begin"/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instrText xml:space="preserve"> TIME \@ "d. MMMM yyyy" </w:instrText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separate"/>
                            </w:r>
                            <w:r w:rsidR="003A3739">
                              <w:rPr>
                                <w:noProof/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4. Juni 2024</w:t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0054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3pt;margin-top:555.35pt;width:155.8pt;height:63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" filled="f" stroked="f">
                <v:textbox>
                  <w:txbxContent>
                    <w:p w14:paraId="5BE140D7" w14:textId="77777777" w:rsidR="006F217C" w:rsidRPr="00D50CFF" w:rsidRDefault="006F217C" w:rsidP="006F217C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Burren Noah</w:t>
                      </w:r>
                    </w:p>
                    <w:p w14:paraId="6B815DC8" w14:textId="77777777" w:rsidR="006F217C" w:rsidRPr="00D50CFF" w:rsidRDefault="006F217C" w:rsidP="006F217C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Helsana Versicherung</w:t>
                      </w:r>
                      <w:r w:rsidR="00E4014A"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 xml:space="preserve"> AG</w:t>
                      </w:r>
                    </w:p>
                    <w:p w14:paraId="5CF7AE27" w14:textId="77777777" w:rsidR="006F217C" w:rsidRPr="00D50CFF" w:rsidRDefault="004E01E4" w:rsidP="004E01E4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begin"/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instrText xml:space="preserve"> TIME \@ "d. MMMM yyyy" </w:instrText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separate"/>
                      </w:r>
                      <w:r w:rsidR="003A3739">
                        <w:rPr>
                          <w:noProof/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4. Juni 2024</w:t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92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2319623" wp14:editId="7359A743">
                <wp:simplePos x="0" y="0"/>
                <wp:positionH relativeFrom="margin">
                  <wp:align>center</wp:align>
                </wp:positionH>
                <wp:positionV relativeFrom="paragraph">
                  <wp:posOffset>1311201</wp:posOffset>
                </wp:positionV>
                <wp:extent cx="5432400" cy="1404620"/>
                <wp:effectExtent l="0" t="0" r="0" b="2692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254000" dir="5400000" algn="ctr" rotWithShape="0">
                            <a:schemeClr val="tx1">
                              <a:alpha val="1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348655D" w14:textId="77777777" w:rsidR="00E0392C" w:rsidRPr="00E0392C" w:rsidRDefault="00E0392C">
                            <w:pPr>
                              <w:rPr>
                                <w:rFonts w:ascii="Amasis MT Pro Black" w:hAnsi="Amasis MT Pro Black"/>
                                <w:sz w:val="144"/>
                                <w:szCs w:val="144"/>
                              </w:rPr>
                            </w:pPr>
                            <w:r w:rsidRPr="00E0392C">
                              <w:rPr>
                                <w:rFonts w:ascii="Amasis MT Pro Black" w:hAnsi="Amasis MT Pro Black"/>
                                <w:sz w:val="144"/>
                                <w:szCs w:val="144"/>
                              </w:rPr>
                              <w:t>Deckblatt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19623" id="_x0000_s1027" type="#_x0000_t202" style="position:absolute;margin-left:0;margin-top:103.25pt;width:427.75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" filled="f" stroked="f">
                <v:shadow on="t" color="black [3213]" opacity="6553f" offset="0,20pt"/>
                <v:textbox style="mso-fit-shape-to-text:t">
                  <w:txbxContent>
                    <w:p w14:paraId="6348655D" w14:textId="77777777" w:rsidR="00E0392C" w:rsidRPr="00E0392C" w:rsidRDefault="00E0392C">
                      <w:pPr>
                        <w:rPr>
                          <w:rFonts w:ascii="Amasis MT Pro Black" w:hAnsi="Amasis MT Pro Black"/>
                          <w:sz w:val="144"/>
                          <w:szCs w:val="144"/>
                        </w:rPr>
                      </w:pPr>
                      <w:r w:rsidRPr="00E0392C">
                        <w:rPr>
                          <w:rFonts w:ascii="Amasis MT Pro Black" w:hAnsi="Amasis MT Pro Black"/>
                          <w:sz w:val="144"/>
                          <w:szCs w:val="144"/>
                        </w:rPr>
                        <w:t>Deckblatt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23EB">
        <w:br w:type="page"/>
      </w:r>
    </w:p>
    <w:p w14:paraId="27571EFD" w14:textId="77777777" w:rsidR="008D79A9" w:rsidRDefault="008D79A9" w:rsidP="009E253F">
      <w:pPr>
        <w:pStyle w:val="Titel"/>
        <w:rPr>
          <w:rFonts w:asciiTheme="minorHAnsi" w:hAnsiTheme="minorHAnsi"/>
        </w:rPr>
      </w:pPr>
      <w:bookmarkStart w:id="0" w:name="_Hlk147311336"/>
      <w:r>
        <w:lastRenderedPageBreak/>
        <w:t>Regeln zum Schreiben und Gestalten von Schriftstücken</w:t>
      </w:r>
    </w:p>
    <w:bookmarkEnd w:id="0"/>
    <w:p w14:paraId="544C8A47" w14:textId="77777777" w:rsidR="00D20CAE" w:rsidRDefault="008D79A9" w:rsidP="00D20CAE">
      <w:pPr>
        <w:spacing w:before="120"/>
      </w:pPr>
      <w:r>
        <w:t>In der Informatik</w:t>
      </w:r>
      <w:r w:rsidR="004E2B23">
        <w:fldChar w:fldCharType="begin"/>
      </w:r>
      <w:r w:rsidR="004E2B23">
        <w:instrText xml:space="preserve"> XE "</w:instrText>
      </w:r>
      <w:r w:rsidR="004E2B23" w:rsidRPr="00277E99">
        <w:instrText>Informatik</w:instrText>
      </w:r>
      <w:r w:rsidR="004E2B23">
        <w:instrText xml:space="preserve">" </w:instrText>
      </w:r>
      <w:r w:rsidR="004E2B23">
        <w:fldChar w:fldCharType="end"/>
      </w:r>
      <w:r>
        <w:t xml:space="preserve"> ist das Dokumentieren ein wichtiger Bestandteil der Arbeiten. Deshalb wird grosser Wert auf sorgfältig geschriebene und professionell gestaltete Dokumente gelegt.</w:t>
      </w:r>
    </w:p>
    <w:p w14:paraId="1761B2BE" w14:textId="77777777" w:rsidR="00D20CAE" w:rsidRDefault="008D79A9" w:rsidP="00D20CAE">
      <w:pPr>
        <w:spacing w:before="120"/>
      </w:pPr>
      <w:r>
        <w:t>Bevor Sie ein Dokument abge</w:t>
      </w:r>
      <w:r w:rsidR="001E4797">
        <w:t>ben, kontrollieren Sie es mit der folgenden Checkliste.</w:t>
      </w:r>
    </w:p>
    <w:sdt>
      <w:sdtPr>
        <w:rPr>
          <w:rFonts w:ascii="Bahnschrift SemiLight" w:eastAsiaTheme="minorHAnsi" w:hAnsi="Bahnschrift SemiLight" w:cstheme="minorBidi"/>
          <w:sz w:val="20"/>
          <w:szCs w:val="22"/>
          <w:lang w:val="de-DE" w:eastAsia="en-US"/>
        </w:rPr>
        <w:id w:val="948812043"/>
        <w:docPartObj>
          <w:docPartGallery w:val="Table of Contents"/>
          <w:docPartUnique/>
        </w:docPartObj>
      </w:sdtPr>
      <w:sdtEndPr>
        <w:rPr>
          <w:rFonts w:ascii="Bahnschrift" w:hAnsi="Bahnschrift"/>
          <w:b/>
          <w:bCs/>
          <w:sz w:val="22"/>
        </w:rPr>
      </w:sdtEndPr>
      <w:sdtContent>
        <w:p w14:paraId="1A12DA8C" w14:textId="77777777" w:rsidR="001E4797" w:rsidRPr="007221FF" w:rsidRDefault="001E4797">
          <w:pPr>
            <w:pStyle w:val="Inhaltsverzeichnisberschrift"/>
            <w:rPr>
              <w:i/>
            </w:rPr>
          </w:pPr>
          <w:r w:rsidRPr="00261A31">
            <w:rPr>
              <w:lang w:val="de-DE"/>
            </w:rPr>
            <w:t>Inhaltsverzeichnis</w:t>
          </w:r>
          <w:r w:rsidR="007D67FF">
            <w:rPr>
              <w:lang w:val="de-DE"/>
            </w:rPr>
            <w:fldChar w:fldCharType="begin"/>
          </w:r>
          <w:r w:rsidR="007D67FF">
            <w:instrText xml:space="preserve"> XE "</w:instrText>
          </w:r>
          <w:r w:rsidR="007D67FF" w:rsidRPr="009D0506">
            <w:instrText>Inhaltsverzeichnis</w:instrText>
          </w:r>
          <w:r w:rsidR="007D67FF">
            <w:instrText xml:space="preserve">" </w:instrText>
          </w:r>
          <w:r w:rsidR="007D67FF">
            <w:rPr>
              <w:lang w:val="de-DE"/>
            </w:rPr>
            <w:fldChar w:fldCharType="end"/>
          </w:r>
        </w:p>
        <w:p w14:paraId="6056F730" w14:textId="77777777" w:rsidR="00600631" w:rsidRDefault="001E479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r>
            <w:fldChar w:fldCharType="begin"/>
          </w:r>
          <w:r w:rsidRPr="00261A31">
            <w:instrText xml:space="preserve"> TOC \o "1-3" \h \z \u </w:instrText>
          </w:r>
          <w:r>
            <w:fldChar w:fldCharType="separate"/>
          </w:r>
          <w:hyperlink w:anchor="_Toc147239655" w:history="1">
            <w:r w:rsidR="00600631" w:rsidRPr="00537939">
              <w:rPr>
                <w:rStyle w:val="Hyperlink"/>
                <w:noProof/>
              </w:rPr>
              <w:t>Checkliste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_Toc147239655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0355CD79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6" w:history="1">
            <w:r w:rsidR="00600631" w:rsidRPr="00537939">
              <w:rPr>
                <w:rStyle w:val="Hyperlink"/>
                <w:noProof/>
              </w:rPr>
              <w:t>Gestaltung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_Toc147239656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0DB8570E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7" w:history="1">
            <w:r w:rsidR="00600631" w:rsidRPr="00537939">
              <w:rPr>
                <w:rStyle w:val="Hyperlink"/>
                <w:noProof/>
              </w:rPr>
              <w:t>Text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_Toc147239657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73F05B1F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8" w:history="1">
            <w:r w:rsidR="00600631" w:rsidRPr="00537939">
              <w:rPr>
                <w:rStyle w:val="Hyperlink"/>
                <w:noProof/>
              </w:rPr>
              <w:t>Inhaltsverzeichnis</w:t>
            </w:r>
            <w:r w:rsidR="007D67FF">
              <w:rPr>
                <w:rStyle w:val="Hyperlink"/>
                <w:noProof/>
              </w:rPr>
              <w:fldChar w:fldCharType="begin"/>
            </w:r>
            <w:r w:rsidR="007D67FF">
              <w:instrText xml:space="preserve"> XE "</w:instrText>
            </w:r>
            <w:r w:rsidR="007D67FF" w:rsidRPr="009D0506">
              <w:instrText>Inhaltsverzeichnis</w:instrText>
            </w:r>
            <w:r w:rsidR="007D67FF">
              <w:instrText xml:space="preserve">" </w:instrText>
            </w:r>
            <w:r w:rsidR="007D67FF">
              <w:rPr>
                <w:rStyle w:val="Hyperlink"/>
                <w:noProof/>
              </w:rPr>
              <w:fldChar w:fldCharType="end"/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_Toc147239658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6E4A673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9" w:history="1">
            <w:r w:rsidR="00600631" w:rsidRPr="00537939">
              <w:rPr>
                <w:rStyle w:val="Hyperlink"/>
                <w:noProof/>
              </w:rPr>
              <w:t>Bilder / Grafiken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_Toc147239659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CD28315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0" w:history="1">
            <w:r w:rsidR="00600631" w:rsidRPr="00537939">
              <w:rPr>
                <w:rStyle w:val="Hyperlink"/>
                <w:noProof/>
              </w:rPr>
              <w:t>Tabellen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_Toc147239660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2FBBFC0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1" w:history="1">
            <w:r w:rsidR="00600631" w:rsidRPr="00537939">
              <w:rPr>
                <w:rStyle w:val="Hyperlink"/>
                <w:noProof/>
              </w:rPr>
              <w:t>…und bevor Sie das Dokument abgeben: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_Toc147239661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EF82428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2" w:history="1">
            <w:r w:rsidR="00600631" w:rsidRPr="00537939">
              <w:rPr>
                <w:rStyle w:val="Hyperlink"/>
                <w:noProof/>
              </w:rPr>
              <w:t>Aufgabe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_Toc147239662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5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408FF297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3" w:history="1">
            <w:r w:rsidR="00600631" w:rsidRPr="00537939">
              <w:rPr>
                <w:rStyle w:val="Hyperlink"/>
                <w:noProof/>
              </w:rPr>
              <w:t>Abbildungsverzeichnis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_Toc147239663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6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D5A5F99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4" w:history="1">
            <w:r w:rsidR="00600631" w:rsidRPr="00537939">
              <w:rPr>
                <w:rStyle w:val="Hyperlink"/>
                <w:noProof/>
              </w:rPr>
              <w:t>Weblinks und Literatur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_Toc147239664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6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3F125B21" w14:textId="77777777" w:rsidR="00D20CAE" w:rsidRPr="00D20CAE" w:rsidRDefault="001E4797" w:rsidP="00D20CAE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3E3EE638" w14:textId="77777777" w:rsidR="007221FF" w:rsidRDefault="007221FF">
      <w:pPr>
        <w:spacing w:after="200" w:line="276" w:lineRule="auto"/>
        <w:rPr>
          <w:rFonts w:ascii="Arial Rounded MT Bold" w:eastAsiaTheme="majorEastAsia" w:hAnsi="Arial Rounded MT Bold" w:cstheme="majorBidi"/>
          <w:b/>
          <w:bCs/>
          <w:color w:val="000000" w:themeColor="text1"/>
          <w:sz w:val="24"/>
          <w:szCs w:val="28"/>
        </w:rPr>
      </w:pPr>
      <w:r>
        <w:br w:type="page"/>
      </w:r>
    </w:p>
    <w:p w14:paraId="0E12B509" w14:textId="77777777" w:rsidR="007221FF" w:rsidRPr="007221FF" w:rsidRDefault="008D79A9" w:rsidP="007221FF">
      <w:pPr>
        <w:pStyle w:val="berschrift1"/>
      </w:pPr>
      <w:bookmarkStart w:id="1" w:name="_Toc147239655"/>
      <w:r>
        <w:lastRenderedPageBreak/>
        <w:t>Checkliste</w:t>
      </w:r>
      <w:bookmarkEnd w:id="1"/>
    </w:p>
    <w:p w14:paraId="7EB7C0B4" w14:textId="77777777" w:rsidR="008D79A9" w:rsidRDefault="008D79A9" w:rsidP="001E4797">
      <w:pPr>
        <w:pStyle w:val="berschrift2"/>
      </w:pPr>
      <w:bookmarkStart w:id="2" w:name="_Toc147239656"/>
      <w:r>
        <w:t>Gestaltung</w:t>
      </w:r>
      <w:bookmarkEnd w:id="2"/>
    </w:p>
    <w:p w14:paraId="6A68C08F" w14:textId="77777777" w:rsidR="008D79A9" w:rsidRPr="00A4401E" w:rsidRDefault="008D79A9" w:rsidP="004167AE">
      <w:pPr>
        <w:pStyle w:val="Listenabsatz"/>
        <w:spacing w:before="240"/>
      </w:pPr>
      <w:r w:rsidRPr="00A4401E">
        <w:t>Das Dokument hat eine aussagekräftige Kopf- und Fusszeile (Autor, Titel, Datum, Seitennummer/-anzahl, evtl. Logo,)</w:t>
      </w:r>
    </w:p>
    <w:p w14:paraId="4FB021DD" w14:textId="77777777" w:rsidR="008D79A9" w:rsidRPr="00A4401E" w:rsidRDefault="008D79A9" w:rsidP="00A4401E">
      <w:pPr>
        <w:pStyle w:val="Listenabsatz"/>
      </w:pPr>
      <w:r w:rsidRPr="00A4401E">
        <w:t>Rechte und linke Seiten berücksichtigen bei doppelseitigem Druck (möglichst immer!)</w:t>
      </w:r>
    </w:p>
    <w:p w14:paraId="330FF50D" w14:textId="77777777" w:rsidR="008D79A9" w:rsidRPr="00A4401E" w:rsidRDefault="008D79A9" w:rsidP="00A4401E">
      <w:pPr>
        <w:pStyle w:val="Listenabsatz"/>
      </w:pPr>
      <w:r w:rsidRPr="00A4401E">
        <w:t>Ränder so festlegen, dass die Löcher nicht den Text berühren</w:t>
      </w:r>
    </w:p>
    <w:p w14:paraId="0638BE6E" w14:textId="77777777" w:rsidR="008D79A9" w:rsidRPr="00A4401E" w:rsidRDefault="008D79A9" w:rsidP="00A4401E">
      <w:pPr>
        <w:pStyle w:val="Listenabsatz"/>
      </w:pPr>
      <w:r w:rsidRPr="00A4401E">
        <w:t>Seitenumbrüche an sinnvollen Stellen wählen</w:t>
      </w:r>
    </w:p>
    <w:p w14:paraId="49EE391C" w14:textId="77777777" w:rsidR="008D79A9" w:rsidRDefault="008D79A9" w:rsidP="001E4797">
      <w:pPr>
        <w:pStyle w:val="berschrift2"/>
      </w:pPr>
      <w:bookmarkStart w:id="3" w:name="_Toc147239657"/>
      <w:r>
        <w:t>Text</w:t>
      </w:r>
      <w:bookmarkEnd w:id="3"/>
    </w:p>
    <w:p w14:paraId="5311B506" w14:textId="77777777" w:rsidR="008D79A9" w:rsidRPr="00A4401E" w:rsidRDefault="008D79A9" w:rsidP="00A4401E">
      <w:pPr>
        <w:pStyle w:val="Listenabsatz"/>
      </w:pPr>
      <w:r w:rsidRPr="00A4401E">
        <w:t xml:space="preserve">Maximal zwei Schriftarten verwenden, eine für Überschriften, eine für den Rest. </w:t>
      </w:r>
    </w:p>
    <w:p w14:paraId="695A7674" w14:textId="77777777" w:rsidR="008D79A9" w:rsidRPr="00A4401E" w:rsidRDefault="008D79A9" w:rsidP="00A4401E">
      <w:pPr>
        <w:pStyle w:val="Listenabsatz"/>
      </w:pPr>
      <w:r w:rsidRPr="00A4401E">
        <w:t>Für alle verschiedenen Abschnittarten sind passende Formatvorlagen vorhanden</w:t>
      </w:r>
    </w:p>
    <w:p w14:paraId="4E7F20B9" w14:textId="77777777" w:rsidR="008D79A9" w:rsidRPr="00A4401E" w:rsidRDefault="008D79A9" w:rsidP="00A4401E">
      <w:pPr>
        <w:pStyle w:val="Listenabsatz"/>
      </w:pPr>
      <w:r w:rsidRPr="00A4401E">
        <w:t>Tabulatoren setzen (richtiger Typ)</w:t>
      </w:r>
    </w:p>
    <w:p w14:paraId="7E173836" w14:textId="77777777" w:rsidR="008D79A9" w:rsidRPr="00A4401E" w:rsidRDefault="008D79A9" w:rsidP="00A4401E">
      <w:pPr>
        <w:pStyle w:val="Listenabsatz"/>
      </w:pPr>
      <w:r w:rsidRPr="00A4401E">
        <w:t>mehrere Leerzeichen, leere Absätze oder mehrere Tab-Tasten sind nicht erlaubt</w:t>
      </w:r>
    </w:p>
    <w:p w14:paraId="5BD47C1B" w14:textId="77777777" w:rsidR="008D79A9" w:rsidRPr="00A4401E" w:rsidRDefault="008D79A9" w:rsidP="00A4401E">
      <w:pPr>
        <w:pStyle w:val="Listenabsatz"/>
      </w:pPr>
      <w:r w:rsidRPr="00A4401E">
        <w:t>Silbentrennung durchführen lassen</w:t>
      </w:r>
    </w:p>
    <w:p w14:paraId="01AA07D5" w14:textId="77777777" w:rsidR="008D79A9" w:rsidRPr="00A4401E" w:rsidRDefault="008D79A9" w:rsidP="00A4401E">
      <w:pPr>
        <w:pStyle w:val="Listenabsatz"/>
      </w:pPr>
      <w:r w:rsidRPr="00A4401E">
        <w:t>Rechtschreibung automatisch prüfen lassen</w:t>
      </w:r>
    </w:p>
    <w:p w14:paraId="72FB18B1" w14:textId="77777777" w:rsidR="008D79A9" w:rsidRPr="00A4401E" w:rsidRDefault="00D322BC" w:rsidP="00A4401E">
      <w:pPr>
        <w:pStyle w:val="Listenabsatz"/>
      </w:pPr>
      <w:r w:rsidRPr="00A4401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729A91" wp14:editId="34A095CD">
                <wp:simplePos x="0" y="0"/>
                <wp:positionH relativeFrom="column">
                  <wp:posOffset>-32957</wp:posOffset>
                </wp:positionH>
                <wp:positionV relativeFrom="paragraph">
                  <wp:posOffset>504825</wp:posOffset>
                </wp:positionV>
                <wp:extent cx="3769360" cy="1798320"/>
                <wp:effectExtent l="0" t="0" r="2540" b="0"/>
                <wp:wrapTopAndBottom/>
                <wp:docPr id="1650669342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360" cy="1798320"/>
                          <a:chOff x="0" y="0"/>
                          <a:chExt cx="3769360" cy="1798320"/>
                        </a:xfrm>
                      </wpg:grpSpPr>
                      <pic:pic xmlns:pic="http://schemas.openxmlformats.org/drawingml/2006/picture">
                        <pic:nvPicPr>
                          <pic:cNvPr id="1640938723" name="Grafik 3" descr="Blocksatz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360" cy="153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7059316" name="Textfeld 1"/>
                        <wps:cNvSpPr txBox="1"/>
                        <wps:spPr>
                          <a:xfrm>
                            <a:off x="0" y="1590040"/>
                            <a:ext cx="3769360" cy="208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DBD543" w14:textId="77777777" w:rsidR="00D322BC" w:rsidRPr="000D15CF" w:rsidRDefault="00D322BC" w:rsidP="00D322BC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bookmarkStart w:id="4" w:name="_Toc147303821"/>
                              <w:r>
                                <w:t xml:space="preserve">Abbildung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Abbildung \* ARABIC </w:instrText>
                              </w:r>
                              <w:r w:rsidR="00000000">
                                <w:fldChar w:fldCharType="separate"/>
                              </w:r>
                              <w:r w:rsidR="003A3739">
                                <w:rPr>
                                  <w:noProof/>
                                </w:rPr>
                                <w:t>1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 w:rsidR="00FD0F46">
                                <w:t xml:space="preserve">: </w:t>
                              </w:r>
                              <w:r w:rsidRPr="0015018B">
                                <w:t>Links ein guter, rechts ein schlechter Blocksatz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29A91" id="Gruppieren 4" o:spid="_x0000_s1028" style="position:absolute;left:0;text-align:left;margin-left:-2.6pt;margin-top:39.75pt;width:296.8pt;height:141.6pt;z-index:251662336" coordsize="37693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9" type="#_x0000_t75" alt="Blocksatz" style="position:absolute;width:37693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">
                  <v:imagedata r:id="rId13" o:title="Blocksatz"/>
                </v:shape>
                <v:shape id="Textfeld 1" o:spid="_x0000_s1030" type="#_x0000_t202" style="position:absolute;top:15900;width:37693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" stroked="f">
                  <v:textbox style="mso-fit-shape-to-text:t" inset="0,0,0,0">
                    <w:txbxContent>
                      <w:p w14:paraId="2FDBD543" w14:textId="77777777" w:rsidR="00D322BC" w:rsidRPr="000D15CF" w:rsidRDefault="00D322BC" w:rsidP="00D322BC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bookmarkStart w:id="5" w:name="_Toc147303821"/>
                        <w:r>
                          <w:t xml:space="preserve">Abbildung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Abbildung \* ARABIC </w:instrText>
                        </w:r>
                        <w:r w:rsidR="00000000">
                          <w:fldChar w:fldCharType="separate"/>
                        </w:r>
                        <w:r w:rsidR="003A3739">
                          <w:rPr>
                            <w:noProof/>
                          </w:rPr>
                          <w:t>1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 w:rsidR="00FD0F46">
                          <w:t xml:space="preserve">: </w:t>
                        </w:r>
                        <w:r w:rsidRPr="0015018B">
                          <w:t>Links ein guter, rechts ein schlechter Blocksatz</w:t>
                        </w:r>
                        <w:bookmarkEnd w:id="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79A9" w:rsidRPr="00A4401E">
        <w:t>Blocksatz benutzen (Ausnahme: schmale Spalten)</w:t>
      </w:r>
    </w:p>
    <w:p w14:paraId="25EF45D9" w14:textId="77777777" w:rsidR="008D79A9" w:rsidRDefault="008D79A9" w:rsidP="00582CCC">
      <w:pPr>
        <w:pStyle w:val="berschrift2"/>
      </w:pPr>
      <w:bookmarkStart w:id="6" w:name="_Toc147239658"/>
      <w:r>
        <w:t>Inhaltsverzeichnis</w:t>
      </w:r>
      <w:bookmarkEnd w:id="6"/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</w:p>
    <w:p w14:paraId="67576B79" w14:textId="77777777" w:rsidR="008D79A9" w:rsidRPr="00A4401E" w:rsidRDefault="00B6700F" w:rsidP="00A4401E">
      <w:pPr>
        <w:pStyle w:val="Listenabsatz"/>
      </w:pPr>
      <w:r w:rsidRPr="00A4401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9FAD3F" wp14:editId="7BC60035">
                <wp:simplePos x="0" y="0"/>
                <wp:positionH relativeFrom="column">
                  <wp:posOffset>3767621</wp:posOffset>
                </wp:positionH>
                <wp:positionV relativeFrom="paragraph">
                  <wp:posOffset>13142</wp:posOffset>
                </wp:positionV>
                <wp:extent cx="1741805" cy="1578610"/>
                <wp:effectExtent l="0" t="0" r="0" b="2540"/>
                <wp:wrapSquare wrapText="bothSides"/>
                <wp:docPr id="1356149256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1805" cy="1578610"/>
                          <a:chOff x="0" y="0"/>
                          <a:chExt cx="1741805" cy="1578610"/>
                        </a:xfrm>
                      </wpg:grpSpPr>
                      <pic:pic xmlns:pic="http://schemas.openxmlformats.org/drawingml/2006/picture">
                        <pic:nvPicPr>
                          <pic:cNvPr id="459066745" name="Grafik 1" descr="Art des Inhaltsverzeichnisses auswählen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05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1161965" name="Textfeld 1"/>
                        <wps:cNvSpPr txBox="1"/>
                        <wps:spPr>
                          <a:xfrm>
                            <a:off x="0" y="1263650"/>
                            <a:ext cx="1741805" cy="314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824E1C" w14:textId="77777777" w:rsidR="00D322BC" w:rsidRPr="004A0A57" w:rsidRDefault="00D322BC" w:rsidP="00D322BC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bookmarkStart w:id="7" w:name="_Toc147303822"/>
                              <w:r>
                                <w:t xml:space="preserve">Abbildung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Abbildung \* ARABIC </w:instrText>
                              </w:r>
                              <w:r w:rsidR="00000000">
                                <w:fldChar w:fldCharType="separate"/>
                              </w:r>
                              <w:r w:rsidR="003A3739">
                                <w:rPr>
                                  <w:noProof/>
                                </w:rPr>
                                <w:t>2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 w:rsidR="00A05E19">
                                <w:t xml:space="preserve">: </w:t>
                              </w:r>
                              <w:r w:rsidRPr="00A47102">
                                <w:t>Automatisches Inhaltsverzeichnis erstellen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FAD3F" id="Gruppieren 2" o:spid="_x0000_s1031" style="position:absolute;left:0;text-align:left;margin-left:296.65pt;margin-top:1.05pt;width:137.15pt;height:124.3pt;z-index:251659264" coordsize="17418,15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">
                <v:shape id="Grafik 1" o:spid="_x0000_s1032" type="#_x0000_t75" alt="Art des Inhaltsverzeichnisses auswählen" style="position:absolute;width:17418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">
                  <v:imagedata r:id="rId15" o:title="Art des Inhaltsverzeichnisses auswählen"/>
                </v:shape>
                <v:shape id="Textfeld 1" o:spid="_x0000_s1033" type="#_x0000_t202" style="position:absolute;top:12636;width:17418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" stroked="f">
                  <v:textbox style="mso-fit-shape-to-text:t" inset="0,0,0,0">
                    <w:txbxContent>
                      <w:p w14:paraId="22824E1C" w14:textId="77777777" w:rsidR="00D322BC" w:rsidRPr="004A0A57" w:rsidRDefault="00D322BC" w:rsidP="00D322BC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bookmarkStart w:id="8" w:name="_Toc147303822"/>
                        <w:r>
                          <w:t xml:space="preserve">Abbildung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Abbildung \* ARABIC </w:instrText>
                        </w:r>
                        <w:r w:rsidR="00000000">
                          <w:fldChar w:fldCharType="separate"/>
                        </w:r>
                        <w:r w:rsidR="003A3739">
                          <w:rPr>
                            <w:noProof/>
                          </w:rPr>
                          <w:t>2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 w:rsidR="00A05E19">
                          <w:t xml:space="preserve">: </w:t>
                        </w:r>
                        <w:r w:rsidRPr="00A47102">
                          <w:t>Automatisches Inhaltsverzeichnis erstellen</w:t>
                        </w:r>
                        <w:bookmarkEnd w:id="8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D79A9" w:rsidRPr="00A4401E">
        <w:t>bei Dokumenten ab 8 Seiten immer Titelblatt und 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="008D79A9" w:rsidRPr="00A4401E">
        <w:t xml:space="preserve"> erstellen</w:t>
      </w:r>
    </w:p>
    <w:p w14:paraId="1FC2F267" w14:textId="77777777" w:rsidR="008D79A9" w:rsidRPr="00A4401E" w:rsidRDefault="008D79A9" w:rsidP="00A4401E">
      <w:pPr>
        <w:pStyle w:val="Listenabsatz"/>
      </w:pPr>
      <w:r w:rsidRPr="00A4401E">
        <w:t>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Pr="00A4401E">
        <w:t xml:space="preserve"> immer automatisch erstellen lassen</w:t>
      </w:r>
    </w:p>
    <w:p w14:paraId="14DA0D0C" w14:textId="77777777" w:rsidR="008D79A9" w:rsidRPr="00A4401E" w:rsidRDefault="008D79A9" w:rsidP="00A4401E">
      <w:pPr>
        <w:pStyle w:val="Listenabsatz"/>
      </w:pPr>
      <w:r w:rsidRPr="00A4401E">
        <w:t>das 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="004167AE">
        <w:rPr>
          <w:rStyle w:val="Funotenzeichen"/>
        </w:rPr>
        <w:footnoteReference w:id="1"/>
      </w:r>
      <w:r w:rsidRPr="00A4401E">
        <w:t xml:space="preserve"> hat die gleiche Schrift und ändert das Aussehen nicht bei einer Aktualisierung. </w:t>
      </w:r>
    </w:p>
    <w:p w14:paraId="0C333E9C" w14:textId="77777777" w:rsidR="008D79A9" w:rsidRDefault="00582CCC" w:rsidP="007221FF">
      <w:pPr>
        <w:spacing w:after="200" w:line="276" w:lineRule="auto"/>
      </w:pPr>
      <w:r>
        <w:br w:type="page"/>
      </w:r>
    </w:p>
    <w:p w14:paraId="24F59175" w14:textId="77777777" w:rsidR="008D79A9" w:rsidRDefault="008D79A9" w:rsidP="001E4797">
      <w:pPr>
        <w:pStyle w:val="berschrift2"/>
      </w:pPr>
      <w:bookmarkStart w:id="9" w:name="_Toc147239659"/>
      <w:r>
        <w:lastRenderedPageBreak/>
        <w:t>Bilder / Grafiken</w:t>
      </w:r>
      <w:bookmarkEnd w:id="9"/>
    </w:p>
    <w:p w14:paraId="7BDA047A" w14:textId="77777777" w:rsidR="008D79A9" w:rsidRDefault="008D79A9" w:rsidP="002B06BE">
      <w:pPr>
        <w:pStyle w:val="Listenabsatz"/>
      </w:pPr>
      <w:r>
        <w:t>… mit geeignetem Abstand zum Text einfügen</w:t>
      </w:r>
    </w:p>
    <w:p w14:paraId="75EAA764" w14:textId="77777777" w:rsidR="008D79A9" w:rsidRDefault="008D79A9" w:rsidP="002B06BE">
      <w:pPr>
        <w:pStyle w:val="Listenabsatz"/>
      </w:pPr>
      <w:r>
        <w:t xml:space="preserve">… aussagekräftig beschriften, wobei die Beschriftung mit dem Bild </w:t>
      </w:r>
      <w:r w:rsidR="002040F0">
        <w:t>gruppiert,</w:t>
      </w:r>
      <w:r>
        <w:t xml:space="preserve"> ist</w:t>
      </w:r>
    </w:p>
    <w:p w14:paraId="462496E5" w14:textId="77777777" w:rsidR="008D79A9" w:rsidRDefault="008D79A9" w:rsidP="002B06BE">
      <w:pPr>
        <w:pStyle w:val="Listenabsatz"/>
      </w:pPr>
      <w:r>
        <w:t xml:space="preserve">… dürfen nicht in den Rand </w:t>
      </w:r>
      <w:r w:rsidR="007C7E75">
        <w:t>ragen,</w:t>
      </w:r>
      <w:r>
        <w:t xml:space="preserve"> sondern sind an diesen angepasst</w:t>
      </w:r>
    </w:p>
    <w:p w14:paraId="04BDBADE" w14:textId="77777777" w:rsidR="008D79A9" w:rsidRDefault="008D79A9" w:rsidP="002B06BE">
      <w:pPr>
        <w:pStyle w:val="Listenabsatz"/>
      </w:pPr>
      <w:r>
        <w:t>… sollen nicht einfach beliebig gross sein. Überlegen Sie ein Konzept: z.B sind zusammengehörige Bilder gleich gross, haben die gleiche Breite oder die gleiche Höhe.</w:t>
      </w:r>
    </w:p>
    <w:p w14:paraId="7DB68ACC" w14:textId="77777777" w:rsidR="008D79A9" w:rsidRDefault="008D79A9" w:rsidP="002B06BE">
      <w:pPr>
        <w:pStyle w:val="Listenabsatz"/>
      </w:pPr>
      <w:r>
        <w:t>… sollen das zeigen, was Ihnen wichtig ist. Wählen Sie deshalb geschickte Ausschnitte.</w:t>
      </w:r>
    </w:p>
    <w:p w14:paraId="5EF79E22" w14:textId="77777777" w:rsidR="008D79A9" w:rsidRDefault="008D79A9" w:rsidP="001E4797">
      <w:pPr>
        <w:pStyle w:val="berschrift2"/>
      </w:pPr>
      <w:bookmarkStart w:id="10" w:name="_Toc147239660"/>
      <w:r>
        <w:t>Tabellen</w:t>
      </w:r>
      <w:bookmarkEnd w:id="10"/>
    </w:p>
    <w:p w14:paraId="5C7A5917" w14:textId="77777777" w:rsidR="008D79A9" w:rsidRDefault="008D79A9" w:rsidP="008D79A9">
      <w:r>
        <w:t>Wo sinnvoll, Tabellen verwenden. Sie erleichtern oft die Gestaltung, da nicht immer wieder ganze Teile verrutschen</w:t>
      </w:r>
    </w:p>
    <w:p w14:paraId="5CB89FEB" w14:textId="77777777" w:rsidR="008D79A9" w:rsidRDefault="008D79A9" w:rsidP="008D79A9">
      <w:r>
        <w:t>Beispiel: mehrere Bilder ohne, oder mit Linien</w:t>
      </w:r>
    </w:p>
    <w:tbl>
      <w:tblPr>
        <w:tblStyle w:val="TabellemithellemGitternetz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84E26" w14:paraId="27082602" w14:textId="77777777" w:rsidTr="006B5694">
        <w:tc>
          <w:tcPr>
            <w:tcW w:w="1812" w:type="dxa"/>
          </w:tcPr>
          <w:p w14:paraId="31DBEF09" w14:textId="77777777" w:rsidR="00984E26" w:rsidRPr="00A832BA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7602E58A" wp14:editId="682CDBBD">
                  <wp:extent cx="898525" cy="993775"/>
                  <wp:effectExtent l="0" t="0" r="0" b="0"/>
                  <wp:docPr id="301526809" name="Grafik 301526809" descr="http://media2.giga.de/2013/09/apple_rainbow_log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0" descr="http://media2.giga.de/2013/09/apple_rainbow_log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5D6DFEFD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1BF6BE33" wp14:editId="63EB6A84">
                  <wp:extent cx="898525" cy="842645"/>
                  <wp:effectExtent l="0" t="0" r="0" b="0"/>
                  <wp:docPr id="839473335" name="Grafik 839473335" descr="Microsof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 descr="Microsof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4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C1E2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2" w:type="dxa"/>
          </w:tcPr>
          <w:p w14:paraId="1A7CB93F" w14:textId="77777777" w:rsidR="00984E26" w:rsidRPr="00A832BA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59622870" wp14:editId="14E538BB">
                  <wp:extent cx="898525" cy="898525"/>
                  <wp:effectExtent l="0" t="0" r="0" b="0"/>
                  <wp:docPr id="1965120290" name="Grafik 1965120290" descr="facebook logo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 descr="facebook logo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3DDB76E2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58D22B7B" wp14:editId="11DAF324">
                  <wp:extent cx="898525" cy="771525"/>
                  <wp:effectExtent l="0" t="0" r="0" b="9525"/>
                  <wp:docPr id="1922038446" name="Grafik 1922038446" descr="digitec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3" descr="digitec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CA38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3" w:type="dxa"/>
          </w:tcPr>
          <w:p w14:paraId="0DC958D1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17AE5D4F" wp14:editId="4F5898A8">
                  <wp:extent cx="898525" cy="898525"/>
                  <wp:effectExtent l="0" t="0" r="0" b="0"/>
                  <wp:docPr id="590482674" name="Grafik 590482674" descr="File:HP New Logo 2D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5" descr="File:HP New Logo 2D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11250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</w:tr>
      <w:tr w:rsidR="00984E26" w14:paraId="4C9B0C86" w14:textId="77777777" w:rsidTr="006B5694">
        <w:tc>
          <w:tcPr>
            <w:tcW w:w="1812" w:type="dxa"/>
          </w:tcPr>
          <w:p w14:paraId="7EA6F53D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Apple</w:t>
            </w:r>
          </w:p>
        </w:tc>
        <w:tc>
          <w:tcPr>
            <w:tcW w:w="1812" w:type="dxa"/>
          </w:tcPr>
          <w:p w14:paraId="661B1D9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Microsoft</w:t>
            </w:r>
          </w:p>
        </w:tc>
        <w:tc>
          <w:tcPr>
            <w:tcW w:w="1812" w:type="dxa"/>
          </w:tcPr>
          <w:p w14:paraId="394A3FFC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Facebook</w:t>
            </w:r>
          </w:p>
        </w:tc>
        <w:tc>
          <w:tcPr>
            <w:tcW w:w="1813" w:type="dxa"/>
          </w:tcPr>
          <w:p w14:paraId="70856722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Digitec</w:t>
            </w:r>
          </w:p>
        </w:tc>
        <w:tc>
          <w:tcPr>
            <w:tcW w:w="1813" w:type="dxa"/>
          </w:tcPr>
          <w:p w14:paraId="48D27338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Hewlett-Packard</w:t>
            </w:r>
            <w:r w:rsidR="007D67FF">
              <w:rPr>
                <w:lang w:val="en-GB"/>
              </w:rPr>
              <w:fldChar w:fldCharType="begin"/>
            </w:r>
            <w:r w:rsidR="007D67FF">
              <w:instrText xml:space="preserve"> XE "</w:instrText>
            </w:r>
            <w:r w:rsidR="007D67FF" w:rsidRPr="000C698F">
              <w:rPr>
                <w:lang w:val="en-GB"/>
              </w:rPr>
              <w:instrText>Hewlett-Packard</w:instrText>
            </w:r>
            <w:r w:rsidR="007D67FF">
              <w:instrText xml:space="preserve">" </w:instrText>
            </w:r>
            <w:r w:rsidR="007D67FF">
              <w:rPr>
                <w:lang w:val="en-GB"/>
              </w:rPr>
              <w:fldChar w:fldCharType="end"/>
            </w:r>
          </w:p>
        </w:tc>
      </w:tr>
    </w:tbl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7662" w14:paraId="1747B659" w14:textId="77777777" w:rsidTr="008E7662">
        <w:tc>
          <w:tcPr>
            <w:tcW w:w="1812" w:type="dxa"/>
          </w:tcPr>
          <w:p w14:paraId="733C6112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 w:rsidR="00000000">
              <w:fldChar w:fldCharType="begin"/>
            </w:r>
            <w:r w:rsidR="00000000">
              <w:instrText xml:space="preserve"> SEQ Abbildung \* ARABIC </w:instrText>
            </w:r>
            <w:r w:rsidR="00000000">
              <w:fldChar w:fldCharType="separate"/>
            </w:r>
            <w:r w:rsidR="003A3739">
              <w:rPr>
                <w:noProof/>
              </w:rPr>
              <w:t>3</w:t>
            </w:r>
            <w:r w:rsidR="00000000">
              <w:rPr>
                <w:noProof/>
              </w:rPr>
              <w:fldChar w:fldCharType="end"/>
            </w:r>
            <w:r>
              <w:t>: Apple</w:t>
            </w:r>
          </w:p>
          <w:p w14:paraId="6E64DB0F" w14:textId="77777777" w:rsidR="004E2B23" w:rsidRDefault="008E7662" w:rsidP="004E2B23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4EFB00A5" wp14:editId="0E54A34B">
                  <wp:extent cx="898525" cy="993775"/>
                  <wp:effectExtent l="0" t="0" r="0" b="0"/>
                  <wp:docPr id="1302039627" name="Grafik 1302039627" descr="http://media2.giga.de/2013/09/apple_rainbow_log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0" descr="http://media2.giga.de/2013/09/apple_rainbow_log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4C17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2" w:type="dxa"/>
          </w:tcPr>
          <w:p w14:paraId="38EEC52D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 w:rsidR="00000000">
              <w:fldChar w:fldCharType="begin"/>
            </w:r>
            <w:r w:rsidR="00000000">
              <w:instrText xml:space="preserve"> SEQ Abbildung \* ARABIC </w:instrText>
            </w:r>
            <w:r w:rsidR="00000000">
              <w:fldChar w:fldCharType="separate"/>
            </w:r>
            <w:r w:rsidR="003A3739">
              <w:rPr>
                <w:noProof/>
              </w:rPr>
              <w:t>4</w:t>
            </w:r>
            <w:r w:rsidR="00000000">
              <w:rPr>
                <w:noProof/>
              </w:rPr>
              <w:fldChar w:fldCharType="end"/>
            </w:r>
            <w:r>
              <w:t>: Microsoft</w:t>
            </w:r>
          </w:p>
          <w:p w14:paraId="3B0F2C1C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009368E" wp14:editId="5C7EDC45">
                  <wp:extent cx="898525" cy="842645"/>
                  <wp:effectExtent l="0" t="0" r="0" b="0"/>
                  <wp:docPr id="8739716" name="Grafik 8739716" descr="Microsof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 descr="Microsof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4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501C0311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 w:rsidR="00000000">
              <w:fldChar w:fldCharType="begin"/>
            </w:r>
            <w:r w:rsidR="00000000">
              <w:instrText xml:space="preserve"> SEQ Abbildung \* ARABIC </w:instrText>
            </w:r>
            <w:r w:rsidR="00000000">
              <w:fldChar w:fldCharType="separate"/>
            </w:r>
            <w:r w:rsidR="003A3739">
              <w:rPr>
                <w:noProof/>
              </w:rPr>
              <w:t>5</w:t>
            </w:r>
            <w:r w:rsidR="00000000">
              <w:rPr>
                <w:noProof/>
              </w:rPr>
              <w:fldChar w:fldCharType="end"/>
            </w:r>
            <w:r>
              <w:t>: Facebook</w:t>
            </w:r>
          </w:p>
          <w:p w14:paraId="5DAE754C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9D5387C" wp14:editId="7B2B834A">
                  <wp:extent cx="898525" cy="898525"/>
                  <wp:effectExtent l="0" t="0" r="0" b="0"/>
                  <wp:docPr id="1437458090" name="Grafik 1437458090" descr="facebook logo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 descr="facebook logo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08D6C173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 w:rsidR="00000000">
              <w:fldChar w:fldCharType="begin"/>
            </w:r>
            <w:r w:rsidR="00000000">
              <w:instrText xml:space="preserve"> SEQ Abbildung \* ARABIC </w:instrText>
            </w:r>
            <w:r w:rsidR="00000000">
              <w:fldChar w:fldCharType="separate"/>
            </w:r>
            <w:r w:rsidR="003A3739">
              <w:rPr>
                <w:noProof/>
              </w:rPr>
              <w:t>6</w:t>
            </w:r>
            <w:r w:rsidR="00000000">
              <w:rPr>
                <w:noProof/>
              </w:rPr>
              <w:fldChar w:fldCharType="end"/>
            </w:r>
            <w:r>
              <w:t>: Digitec</w:t>
            </w:r>
          </w:p>
          <w:p w14:paraId="31C80E4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2CFBECC" wp14:editId="76D756BF">
                  <wp:extent cx="898525" cy="771525"/>
                  <wp:effectExtent l="0" t="0" r="0" b="9525"/>
                  <wp:docPr id="1769543475" name="Grafik 1769543475" descr="digitec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3" descr="digitec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62D887CB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 w:rsidR="00000000">
              <w:fldChar w:fldCharType="begin"/>
            </w:r>
            <w:r w:rsidR="00000000">
              <w:instrText xml:space="preserve"> SEQ Abbildung \* ARABIC </w:instrText>
            </w:r>
            <w:r w:rsidR="00000000">
              <w:fldChar w:fldCharType="separate"/>
            </w:r>
            <w:r w:rsidR="003A3739">
              <w:rPr>
                <w:noProof/>
              </w:rPr>
              <w:t>7</w:t>
            </w:r>
            <w:r w:rsidR="00000000">
              <w:rPr>
                <w:noProof/>
              </w:rPr>
              <w:fldChar w:fldCharType="end"/>
            </w:r>
            <w:r>
              <w:t>: HP</w:t>
            </w:r>
          </w:p>
          <w:p w14:paraId="27DE53F5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E27D7E6" wp14:editId="3095BAC9">
                  <wp:extent cx="898525" cy="898525"/>
                  <wp:effectExtent l="0" t="0" r="0" b="0"/>
                  <wp:docPr id="1313699113" name="Grafik 1313699113" descr="File:HP New Logo 2D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5" descr="File:HP New Logo 2D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2" w14:paraId="3CCC7940" w14:textId="77777777" w:rsidTr="008E7662">
        <w:tc>
          <w:tcPr>
            <w:tcW w:w="1812" w:type="dxa"/>
          </w:tcPr>
          <w:p w14:paraId="352B2DBA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Apple</w:t>
            </w:r>
          </w:p>
        </w:tc>
        <w:tc>
          <w:tcPr>
            <w:tcW w:w="1812" w:type="dxa"/>
          </w:tcPr>
          <w:p w14:paraId="548617A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Microsoft</w:t>
            </w:r>
          </w:p>
        </w:tc>
        <w:tc>
          <w:tcPr>
            <w:tcW w:w="1812" w:type="dxa"/>
          </w:tcPr>
          <w:p w14:paraId="37464EC4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Facebook</w:t>
            </w:r>
          </w:p>
        </w:tc>
        <w:tc>
          <w:tcPr>
            <w:tcW w:w="1813" w:type="dxa"/>
          </w:tcPr>
          <w:p w14:paraId="1F487AAA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Digitec</w:t>
            </w:r>
          </w:p>
        </w:tc>
        <w:tc>
          <w:tcPr>
            <w:tcW w:w="1813" w:type="dxa"/>
          </w:tcPr>
          <w:p w14:paraId="3A968DD8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Hewlett-Packard</w:t>
            </w:r>
            <w:r w:rsidR="007D67FF">
              <w:rPr>
                <w:lang w:val="en-GB"/>
              </w:rPr>
              <w:fldChar w:fldCharType="begin"/>
            </w:r>
            <w:r w:rsidR="007D67FF">
              <w:instrText xml:space="preserve"> XE "</w:instrText>
            </w:r>
            <w:r w:rsidR="007D67FF" w:rsidRPr="000C698F">
              <w:rPr>
                <w:lang w:val="en-GB"/>
              </w:rPr>
              <w:instrText>Hewlett-Packard</w:instrText>
            </w:r>
            <w:r w:rsidR="007D67FF">
              <w:instrText xml:space="preserve">" </w:instrText>
            </w:r>
            <w:r w:rsidR="007D67FF">
              <w:rPr>
                <w:lang w:val="en-GB"/>
              </w:rPr>
              <w:fldChar w:fldCharType="end"/>
            </w:r>
          </w:p>
        </w:tc>
      </w:tr>
    </w:tbl>
    <w:p w14:paraId="0B5467AB" w14:textId="77777777" w:rsidR="008D79A9" w:rsidRDefault="008D79A9" w:rsidP="00600631">
      <w:r>
        <w:t>Eigene Formatvorlagen für Tabellen erstellen</w:t>
      </w:r>
    </w:p>
    <w:p w14:paraId="4019AF50" w14:textId="77777777" w:rsidR="008D79A9" w:rsidRDefault="008D79A9" w:rsidP="001E4797">
      <w:pPr>
        <w:pStyle w:val="berschrift2"/>
      </w:pPr>
      <w:bookmarkStart w:id="11" w:name="_Toc147239661"/>
      <w:r>
        <w:t>…und bevor Sie das Dokument abgeben:</w:t>
      </w:r>
      <w:bookmarkEnd w:id="11"/>
    </w:p>
    <w:p w14:paraId="34675FA3" w14:textId="77777777" w:rsidR="008D79A9" w:rsidRDefault="008D79A9" w:rsidP="0083484C">
      <w:pPr>
        <w:pStyle w:val="Listenabsatz"/>
      </w:pPr>
      <w:r>
        <w:t>Text ein letztes Mal aufmerksam durchlesen und Fehler korrigieren</w:t>
      </w:r>
    </w:p>
    <w:p w14:paraId="7CCCC64E" w14:textId="77777777" w:rsidR="008D79A9" w:rsidRDefault="008D79A9" w:rsidP="0083484C">
      <w:pPr>
        <w:pStyle w:val="Listenabsatz"/>
      </w:pPr>
      <w:r>
        <w:t>Text ein allerletztes Mal ganz genau durchlesen und Fehler korrigieren</w:t>
      </w:r>
    </w:p>
    <w:p w14:paraId="56E09339" w14:textId="77777777" w:rsidR="008D79A9" w:rsidRDefault="008D79A9" w:rsidP="0083484C">
      <w:pPr>
        <w:pStyle w:val="Listenabsatz"/>
      </w:pPr>
      <w:r>
        <w:t>bei mehrseitigem Papierausdruck Bostitch</w:t>
      </w:r>
      <w:r w:rsidR="00685A84">
        <w:fldChar w:fldCharType="begin"/>
      </w:r>
      <w:r w:rsidR="00685A84">
        <w:instrText xml:space="preserve"> XE "</w:instrText>
      </w:r>
      <w:r w:rsidR="00685A84" w:rsidRPr="00A45A7A">
        <w:instrText>Bostitch</w:instrText>
      </w:r>
      <w:r w:rsidR="00685A84">
        <w:instrText xml:space="preserve">" </w:instrText>
      </w:r>
      <w:r w:rsidR="00685A84">
        <w:fldChar w:fldCharType="end"/>
      </w:r>
      <w:r>
        <w:t xml:space="preserve"> verwenden</w:t>
      </w:r>
    </w:p>
    <w:p w14:paraId="007CD956" w14:textId="77777777" w:rsidR="008D79A9" w:rsidRDefault="008D79A9" w:rsidP="00F119F8">
      <w:pPr>
        <w:pStyle w:val="Listenabsatz"/>
        <w:spacing w:after="200" w:line="276" w:lineRule="auto"/>
      </w:pPr>
      <w:r>
        <w:t>Auftrag termingerecht und vollständig abgeben</w:t>
      </w:r>
      <w:r w:rsidR="00A832BA">
        <w:br w:type="page"/>
      </w:r>
    </w:p>
    <w:p w14:paraId="50AA73BC" w14:textId="77777777" w:rsidR="008D79A9" w:rsidRDefault="008D79A9" w:rsidP="001E4797">
      <w:pPr>
        <w:pStyle w:val="berschrift1"/>
      </w:pPr>
      <w:bookmarkStart w:id="12" w:name="_Toc147239662"/>
      <w:r>
        <w:lastRenderedPageBreak/>
        <w:t>Aufgabe</w:t>
      </w:r>
      <w:bookmarkEnd w:id="12"/>
    </w:p>
    <w:p w14:paraId="3626D5AE" w14:textId="77777777" w:rsidR="008D79A9" w:rsidRDefault="008D79A9" w:rsidP="008D79A9">
      <w:r>
        <w:t>Sie erhalten den Inhalt dieses Dokuments unformatiert und diese pdf-Vorlage.</w:t>
      </w:r>
    </w:p>
    <w:p w14:paraId="0AE0461C" w14:textId="77777777" w:rsidR="0033365F" w:rsidRDefault="008D79A9" w:rsidP="009C55A1">
      <w:r>
        <w:t xml:space="preserve">Erstellen Sie in Word dieses Regelblatt unter Berücksichtigung aller hier erwähnten Regeln. </w:t>
      </w:r>
    </w:p>
    <w:p w14:paraId="58EE681A" w14:textId="77777777" w:rsidR="009C55A1" w:rsidRPr="0033365F" w:rsidRDefault="0033365F" w:rsidP="0033365F">
      <w:pPr>
        <w:spacing w:after="200" w:line="276" w:lineRule="auto"/>
      </w:pPr>
      <w:r>
        <w:br w:type="page"/>
      </w:r>
    </w:p>
    <w:p w14:paraId="4D1C95AC" w14:textId="77777777" w:rsidR="004E2B23" w:rsidRDefault="004E1DF4" w:rsidP="004E1DF4">
      <w:pPr>
        <w:pStyle w:val="berschrift1"/>
        <w:sectPr w:rsidR="004E2B23" w:rsidSect="00094108">
          <w:headerReference w:type="default" r:id="rId21"/>
          <w:footerReference w:type="default" r:id="rId22"/>
          <w:type w:val="continuous"/>
          <w:pgSz w:w="11906" w:h="16838"/>
          <w:pgMar w:top="2127" w:right="1417" w:bottom="1134" w:left="1417" w:header="850" w:footer="680" w:gutter="0"/>
          <w:cols w:space="708"/>
          <w:titlePg/>
          <w:docGrid w:linePitch="360"/>
        </w:sectPr>
      </w:pPr>
      <w:bookmarkStart w:id="13" w:name="_Toc147239663"/>
      <w:r>
        <w:lastRenderedPageBreak/>
        <w:t>Index</w:t>
      </w:r>
      <w:r>
        <w:fldChar w:fldCharType="begin"/>
      </w:r>
      <w:r>
        <w:instrText xml:space="preserve"> INDEX \e "</w:instrText>
      </w:r>
      <w:r>
        <w:tab/>
        <w:instrText xml:space="preserve">" \c "1" \z "2055" </w:instrText>
      </w:r>
      <w:r>
        <w:fldChar w:fldCharType="separate"/>
      </w:r>
    </w:p>
    <w:p w14:paraId="5CA6B45C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Bostitch</w:t>
      </w:r>
      <w:r>
        <w:rPr>
          <w:noProof/>
        </w:rPr>
        <w:tab/>
        <w:t>5</w:t>
      </w:r>
    </w:p>
    <w:p w14:paraId="02621534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 w:rsidRPr="009C163D">
        <w:rPr>
          <w:noProof/>
          <w:lang w:val="en-GB"/>
        </w:rPr>
        <w:t>Hewlett-Packard</w:t>
      </w:r>
      <w:r>
        <w:rPr>
          <w:noProof/>
        </w:rPr>
        <w:tab/>
        <w:t>5</w:t>
      </w:r>
    </w:p>
    <w:p w14:paraId="07D40EF6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Informatik</w:t>
      </w:r>
      <w:r>
        <w:rPr>
          <w:noProof/>
        </w:rPr>
        <w:tab/>
        <w:t>3</w:t>
      </w:r>
    </w:p>
    <w:p w14:paraId="6D4EA724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Inhaltsverzeichnis</w:t>
      </w:r>
      <w:r>
        <w:rPr>
          <w:noProof/>
        </w:rPr>
        <w:tab/>
        <w:t>3, 4, 7</w:t>
      </w:r>
    </w:p>
    <w:p w14:paraId="7D6F149D" w14:textId="77777777" w:rsidR="004E2B23" w:rsidRDefault="004E2B23" w:rsidP="004E1DF4">
      <w:pPr>
        <w:pStyle w:val="berschrift1"/>
        <w:rPr>
          <w:noProof/>
        </w:rPr>
        <w:sectPr w:rsidR="004E2B23" w:rsidSect="004E2B23">
          <w:type w:val="continuous"/>
          <w:pgSz w:w="11906" w:h="16838"/>
          <w:pgMar w:top="1702" w:right="1417" w:bottom="1134" w:left="1417" w:header="850" w:footer="680" w:gutter="0"/>
          <w:cols w:space="720"/>
          <w:docGrid w:linePitch="360"/>
        </w:sectPr>
      </w:pPr>
    </w:p>
    <w:p w14:paraId="2976C864" w14:textId="77777777" w:rsidR="00F172E2" w:rsidRDefault="004E1DF4" w:rsidP="004E1DF4">
      <w:pPr>
        <w:pStyle w:val="berschrift1"/>
        <w:rPr>
          <w:noProof/>
        </w:rPr>
      </w:pPr>
      <w:r>
        <w:fldChar w:fldCharType="end"/>
      </w:r>
      <w:r w:rsidR="00A05E19">
        <w:t>Abbildungsverzeichnis</w:t>
      </w:r>
      <w:bookmarkEnd w:id="13"/>
      <w:r w:rsidR="00A05E19">
        <w:fldChar w:fldCharType="begin"/>
      </w:r>
      <w:r w:rsidR="00A05E19">
        <w:instrText xml:space="preserve"> TOC \c "Abbildung" </w:instrText>
      </w:r>
      <w:r w:rsidR="00A05E19">
        <w:fldChar w:fldCharType="separate"/>
      </w:r>
    </w:p>
    <w:p w14:paraId="4CF279D2" w14:textId="77777777" w:rsidR="00F172E2" w:rsidRDefault="00F172E2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lang w:eastAsia="de-CH"/>
          <w14:ligatures w14:val="standardContextual"/>
        </w:rPr>
      </w:pPr>
      <w:r>
        <w:rPr>
          <w:noProof/>
        </w:rPr>
        <w:t>Abbildung 1: Links ein guter, rechts ein schlechter Blocksatz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_Toc147303821 \h </w:instrText>
      </w:r>
      <w:r>
        <w:rPr>
          <w:noProof/>
        </w:rPr>
      </w:r>
      <w:r>
        <w:rPr>
          <w:noProof/>
        </w:rPr>
        <w:fldChar w:fldCharType="separate"/>
      </w:r>
      <w:r w:rsidR="00116835">
        <w:rPr>
          <w:noProof/>
        </w:rPr>
        <w:t>3</w:t>
      </w:r>
      <w:r>
        <w:rPr>
          <w:noProof/>
        </w:rPr>
        <w:fldChar w:fldCharType="end"/>
      </w:r>
    </w:p>
    <w:p w14:paraId="0D3850CC" w14:textId="77777777" w:rsidR="00F172E2" w:rsidRDefault="00F172E2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lang w:eastAsia="de-CH"/>
          <w14:ligatures w14:val="standardContextual"/>
        </w:rPr>
      </w:pPr>
      <w:r>
        <w:rPr>
          <w:noProof/>
        </w:rPr>
        <w:t>Abbildung 2: Automatisches Inhaltsverzeichnis erstellen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_Toc147303822 \h </w:instrText>
      </w:r>
      <w:r>
        <w:rPr>
          <w:noProof/>
        </w:rPr>
      </w:r>
      <w:r>
        <w:rPr>
          <w:noProof/>
        </w:rPr>
        <w:fldChar w:fldCharType="separate"/>
      </w:r>
      <w:r w:rsidR="00116835">
        <w:rPr>
          <w:noProof/>
        </w:rPr>
        <w:t>3</w:t>
      </w:r>
      <w:r>
        <w:rPr>
          <w:noProof/>
        </w:rPr>
        <w:fldChar w:fldCharType="end"/>
      </w:r>
    </w:p>
    <w:p w14:paraId="44805DFA" w14:textId="77777777" w:rsidR="007D67FF" w:rsidRPr="004E1DF4" w:rsidRDefault="00A05E19" w:rsidP="0033365F">
      <w:pPr>
        <w:rPr>
          <w:i/>
          <w:u w:val="single"/>
        </w:rPr>
      </w:pPr>
      <w:r>
        <w:fldChar w:fldCharType="end"/>
      </w:r>
    </w:p>
    <w:p w14:paraId="0BA21EAF" w14:textId="77777777" w:rsidR="0033365F" w:rsidRDefault="0033365F" w:rsidP="0033365F">
      <w:pPr>
        <w:pStyle w:val="berschrift1"/>
      </w:pPr>
      <w:bookmarkStart w:id="14" w:name="_Toc147239664"/>
      <w:r>
        <w:t>Weblinks und Literatur</w:t>
      </w:r>
      <w:bookmarkEnd w:id="14"/>
    </w:p>
    <w:p w14:paraId="657FD166" w14:textId="77777777" w:rsidR="0033365F" w:rsidRDefault="00000000" w:rsidP="0033365F">
      <w:pPr>
        <w:rPr>
          <w:rStyle w:val="Hyperlink"/>
          <w:color w:val="auto"/>
        </w:rPr>
      </w:pPr>
      <w:hyperlink r:id="rId23" w:history="1">
        <w:r w:rsidR="0033365F">
          <w:rPr>
            <w:rStyle w:val="Hyperlink"/>
            <w:color w:val="auto"/>
          </w:rPr>
          <w:t>barracudas.ch</w:t>
        </w:r>
      </w:hyperlink>
    </w:p>
    <w:p w14:paraId="73912E3D" w14:textId="77777777" w:rsidR="00233305" w:rsidRPr="0033365F" w:rsidRDefault="00000000" w:rsidP="0033365F">
      <w:pPr>
        <w:rPr>
          <w:i/>
          <w:u w:val="single"/>
        </w:rPr>
      </w:pPr>
      <w:hyperlink r:id="rId24" w:history="1">
        <w:r w:rsidR="00233305" w:rsidRPr="00233305">
          <w:rPr>
            <w:rStyle w:val="Hyperlink"/>
          </w:rPr>
          <w:t>google.com</w:t>
        </w:r>
      </w:hyperlink>
    </w:p>
    <w:sectPr w:rsidR="00233305" w:rsidRPr="0033365F" w:rsidSect="004E2B23">
      <w:type w:val="continuous"/>
      <w:pgSz w:w="11906" w:h="16838"/>
      <w:pgMar w:top="1702" w:right="1417" w:bottom="1134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5D421" w14:textId="77777777" w:rsidR="00EC5344" w:rsidRDefault="00EC5344" w:rsidP="00A06934">
      <w:pPr>
        <w:spacing w:after="0"/>
      </w:pPr>
      <w:r>
        <w:separator/>
      </w:r>
    </w:p>
  </w:endnote>
  <w:endnote w:type="continuationSeparator" w:id="0">
    <w:p w14:paraId="6890A877" w14:textId="77777777" w:rsidR="00EC5344" w:rsidRDefault="00EC5344" w:rsidP="00A069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utiger LT Std 45 Light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6507161"/>
      <w:docPartObj>
        <w:docPartGallery w:val="Page Numbers (Bottom of Page)"/>
        <w:docPartUnique/>
      </w:docPartObj>
    </w:sdtPr>
    <w:sdtContent>
      <w:p w14:paraId="776F6864" w14:textId="77777777" w:rsidR="00DF1D47" w:rsidRPr="00DF1D47" w:rsidRDefault="004903D4" w:rsidP="00B90191">
        <w:pPr>
          <w:pStyle w:val="Fuzeile"/>
        </w:pPr>
        <w:r>
          <w:fldChar w:fldCharType="begin"/>
        </w:r>
        <w:r>
          <w:instrText xml:space="preserve"> TIME \@ "dd.MM.yyyy" </w:instrText>
        </w:r>
        <w:r>
          <w:fldChar w:fldCharType="separate"/>
        </w:r>
        <w:r w:rsidR="003A3739">
          <w:rPr>
            <w:noProof/>
          </w:rPr>
          <w:t>04.06.2024</w:t>
        </w:r>
        <w:r>
          <w:fldChar w:fldCharType="end"/>
        </w:r>
        <w:r w:rsidR="00B90191">
          <w:tab/>
        </w:r>
        <w:r w:rsidR="00B90191">
          <w:tab/>
        </w:r>
        <w:r w:rsidR="00B90191">
          <w:fldChar w:fldCharType="begin"/>
        </w:r>
        <w:r w:rsidR="00B90191">
          <w:instrText>PAGE   \* MERGEFORMAT</w:instrText>
        </w:r>
        <w:r w:rsidR="00B90191">
          <w:fldChar w:fldCharType="separate"/>
        </w:r>
        <w:r w:rsidR="00B90191">
          <w:rPr>
            <w:lang w:val="de-DE"/>
          </w:rPr>
          <w:t>1</w:t>
        </w:r>
        <w:r w:rsidR="00B9019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18027" w14:textId="77777777" w:rsidR="00EC5344" w:rsidRDefault="00EC5344" w:rsidP="00A06934">
      <w:pPr>
        <w:spacing w:after="0"/>
      </w:pPr>
      <w:r>
        <w:separator/>
      </w:r>
    </w:p>
  </w:footnote>
  <w:footnote w:type="continuationSeparator" w:id="0">
    <w:p w14:paraId="04ADBC64" w14:textId="77777777" w:rsidR="00EC5344" w:rsidRDefault="00EC5344" w:rsidP="00A06934">
      <w:pPr>
        <w:spacing w:after="0"/>
      </w:pPr>
      <w:r>
        <w:continuationSeparator/>
      </w:r>
    </w:p>
  </w:footnote>
  <w:footnote w:id="1">
    <w:p w14:paraId="2BB6B94F" w14:textId="77777777" w:rsidR="004167AE" w:rsidRDefault="004167AE">
      <w:pPr>
        <w:pStyle w:val="Funotentext"/>
      </w:pPr>
      <w:r>
        <w:rPr>
          <w:rStyle w:val="Funotenzeichen"/>
        </w:rPr>
        <w:footnoteRef/>
      </w:r>
      <w:r>
        <w:t xml:space="preserve"> stichwortartiges Verzeichnis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137F3" w14:textId="77777777" w:rsidR="00DF1D47" w:rsidRDefault="00F35020" w:rsidP="00C970BF">
    <w:pPr>
      <w:pStyle w:val="Kopfzeile"/>
      <w:ind w:firstLine="708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93175C8" wp14:editId="598057D7">
          <wp:simplePos x="0" y="0"/>
          <wp:positionH relativeFrom="column">
            <wp:posOffset>-1195266</wp:posOffset>
          </wp:positionH>
          <wp:positionV relativeFrom="paragraph">
            <wp:posOffset>-561389</wp:posOffset>
          </wp:positionV>
          <wp:extent cx="2341636" cy="1317359"/>
          <wp:effectExtent l="0" t="0" r="0" b="283210"/>
          <wp:wrapNone/>
          <wp:docPr id="1496099446" name="Grafik 1496099446" descr="2 Fast 2 Furious – Nissan Skyline GT-R (R34) 76917 - LEGO® Speed Champions  – Sets - LEGO.com für Kin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2 Fast 2 Furious – Nissan Skyline GT-R (R34) 76917 - LEGO® Speed Champions  – Sets - LEGO.com für Kind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2341636" cy="1317359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254000" dir="5400000" algn="br" rotWithShape="0">
                      <a:prstClr val="black">
                        <a:alpha val="9000"/>
                      </a:prstClr>
                    </a:outerShdw>
                    <a:softEdge rad="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03D4">
      <w:t>Burren Noah</w:t>
    </w:r>
    <w:r w:rsidR="004903D4">
      <w:ptab w:relativeTo="margin" w:alignment="center" w:leader="none"/>
    </w:r>
    <w:r w:rsidR="004903D4">
      <w:ptab w:relativeTo="margin" w:alignment="right" w:leader="none"/>
    </w:r>
    <w:r w:rsidR="004903D4">
      <w:t>Dokumentationstechnik</w:t>
    </w:r>
    <w:r w:rsidR="00501D81">
      <w:tab/>
    </w:r>
    <w:r w:rsidR="004903D4">
      <w:t>Regeln zum Schreiben und Gestalten von Schriftstücken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51E10"/>
    <w:multiLevelType w:val="hybridMultilevel"/>
    <w:tmpl w:val="4A26FD38"/>
    <w:lvl w:ilvl="0" w:tplc="09E852A0">
      <w:start w:val="1"/>
      <w:numFmt w:val="bullet"/>
      <w:lvlText w:val="›"/>
      <w:lvlJc w:val="left"/>
      <w:pPr>
        <w:ind w:left="340" w:hanging="340"/>
      </w:pPr>
      <w:rPr>
        <w:rFonts w:ascii="Frutiger LT Std 45 Light" w:hAnsi="Frutiger LT Std 45 Light" w:hint="default"/>
      </w:rPr>
    </w:lvl>
    <w:lvl w:ilvl="1" w:tplc="08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361164F9"/>
    <w:multiLevelType w:val="hybridMultilevel"/>
    <w:tmpl w:val="DF148D24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47800DA"/>
    <w:multiLevelType w:val="hybridMultilevel"/>
    <w:tmpl w:val="D3B6663E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76A75"/>
    <w:multiLevelType w:val="hybridMultilevel"/>
    <w:tmpl w:val="9CC60558"/>
    <w:lvl w:ilvl="0" w:tplc="B74686A4">
      <w:start w:val="1"/>
      <w:numFmt w:val="bullet"/>
      <w:pStyle w:val="Checkliste"/>
      <w:lvlText w:val="›"/>
      <w:lvlJc w:val="left"/>
      <w:pPr>
        <w:ind w:left="36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71A76"/>
    <w:multiLevelType w:val="hybridMultilevel"/>
    <w:tmpl w:val="A7FE23F8"/>
    <w:lvl w:ilvl="0" w:tplc="ADDC6926">
      <w:start w:val="1"/>
      <w:numFmt w:val="bullet"/>
      <w:pStyle w:val="Listenabsatz"/>
      <w:lvlText w:val="›"/>
      <w:lvlJc w:val="left"/>
      <w:pPr>
        <w:ind w:left="36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2918F7"/>
    <w:multiLevelType w:val="hybridMultilevel"/>
    <w:tmpl w:val="662E689A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DD27A3"/>
    <w:multiLevelType w:val="hybridMultilevel"/>
    <w:tmpl w:val="90E89D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02017"/>
    <w:multiLevelType w:val="hybridMultilevel"/>
    <w:tmpl w:val="D8D4E6DE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0B0E11"/>
    <w:multiLevelType w:val="hybridMultilevel"/>
    <w:tmpl w:val="7C2AE3A4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72124046">
    <w:abstractNumId w:val="3"/>
  </w:num>
  <w:num w:numId="2" w16cid:durableId="1077365487">
    <w:abstractNumId w:val="0"/>
  </w:num>
  <w:num w:numId="3" w16cid:durableId="1694727236">
    <w:abstractNumId w:val="8"/>
  </w:num>
  <w:num w:numId="4" w16cid:durableId="1184973449">
    <w:abstractNumId w:val="0"/>
  </w:num>
  <w:num w:numId="5" w16cid:durableId="1959989104">
    <w:abstractNumId w:val="7"/>
  </w:num>
  <w:num w:numId="6" w16cid:durableId="1336615565">
    <w:abstractNumId w:val="2"/>
  </w:num>
  <w:num w:numId="7" w16cid:durableId="959147009">
    <w:abstractNumId w:val="1"/>
  </w:num>
  <w:num w:numId="8" w16cid:durableId="736440538">
    <w:abstractNumId w:val="5"/>
  </w:num>
  <w:num w:numId="9" w16cid:durableId="1399867822">
    <w:abstractNumId w:val="4"/>
  </w:num>
  <w:num w:numId="10" w16cid:durableId="538247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739"/>
    <w:rsid w:val="00013C66"/>
    <w:rsid w:val="0002254D"/>
    <w:rsid w:val="00032970"/>
    <w:rsid w:val="00060EF0"/>
    <w:rsid w:val="00094108"/>
    <w:rsid w:val="000A6A14"/>
    <w:rsid w:val="000C5A56"/>
    <w:rsid w:val="000C697D"/>
    <w:rsid w:val="000E52AA"/>
    <w:rsid w:val="000F49FE"/>
    <w:rsid w:val="00112E85"/>
    <w:rsid w:val="00114B41"/>
    <w:rsid w:val="00115175"/>
    <w:rsid w:val="00116835"/>
    <w:rsid w:val="001231C1"/>
    <w:rsid w:val="001350B7"/>
    <w:rsid w:val="00165059"/>
    <w:rsid w:val="00176021"/>
    <w:rsid w:val="00177AB6"/>
    <w:rsid w:val="001E4797"/>
    <w:rsid w:val="001F4C3E"/>
    <w:rsid w:val="002040F0"/>
    <w:rsid w:val="00213FB7"/>
    <w:rsid w:val="002240A8"/>
    <w:rsid w:val="00227BDE"/>
    <w:rsid w:val="00233305"/>
    <w:rsid w:val="00251F68"/>
    <w:rsid w:val="00261A31"/>
    <w:rsid w:val="002863E7"/>
    <w:rsid w:val="00296470"/>
    <w:rsid w:val="002A23EB"/>
    <w:rsid w:val="002B06BE"/>
    <w:rsid w:val="0033365F"/>
    <w:rsid w:val="0035638C"/>
    <w:rsid w:val="003814F2"/>
    <w:rsid w:val="003A3739"/>
    <w:rsid w:val="003E7AE1"/>
    <w:rsid w:val="00412DE8"/>
    <w:rsid w:val="004167AE"/>
    <w:rsid w:val="004903D4"/>
    <w:rsid w:val="004D622F"/>
    <w:rsid w:val="004E01E4"/>
    <w:rsid w:val="004E1DF4"/>
    <w:rsid w:val="004E2B23"/>
    <w:rsid w:val="004F30CB"/>
    <w:rsid w:val="00501D81"/>
    <w:rsid w:val="00582CCC"/>
    <w:rsid w:val="00584739"/>
    <w:rsid w:val="00600631"/>
    <w:rsid w:val="00614F84"/>
    <w:rsid w:val="006157D2"/>
    <w:rsid w:val="00621814"/>
    <w:rsid w:val="006300A9"/>
    <w:rsid w:val="00685A84"/>
    <w:rsid w:val="00686556"/>
    <w:rsid w:val="00691917"/>
    <w:rsid w:val="006B5694"/>
    <w:rsid w:val="006C1CEF"/>
    <w:rsid w:val="006E1311"/>
    <w:rsid w:val="006F217C"/>
    <w:rsid w:val="006F5D50"/>
    <w:rsid w:val="007054E3"/>
    <w:rsid w:val="007221FF"/>
    <w:rsid w:val="00764032"/>
    <w:rsid w:val="007B4B3A"/>
    <w:rsid w:val="007C1EDB"/>
    <w:rsid w:val="007C2A04"/>
    <w:rsid w:val="007C7E75"/>
    <w:rsid w:val="007D67FF"/>
    <w:rsid w:val="007E7C0D"/>
    <w:rsid w:val="00821988"/>
    <w:rsid w:val="008266D1"/>
    <w:rsid w:val="00826E93"/>
    <w:rsid w:val="0083484C"/>
    <w:rsid w:val="008D79A9"/>
    <w:rsid w:val="008E7662"/>
    <w:rsid w:val="0090056D"/>
    <w:rsid w:val="00914A65"/>
    <w:rsid w:val="009401E9"/>
    <w:rsid w:val="0097676E"/>
    <w:rsid w:val="00980EEF"/>
    <w:rsid w:val="00984E26"/>
    <w:rsid w:val="00993420"/>
    <w:rsid w:val="009C55A1"/>
    <w:rsid w:val="009E253F"/>
    <w:rsid w:val="009F7B17"/>
    <w:rsid w:val="00A05E19"/>
    <w:rsid w:val="00A06934"/>
    <w:rsid w:val="00A11201"/>
    <w:rsid w:val="00A21BC9"/>
    <w:rsid w:val="00A4401E"/>
    <w:rsid w:val="00A46ABE"/>
    <w:rsid w:val="00A601D1"/>
    <w:rsid w:val="00A72008"/>
    <w:rsid w:val="00A832BA"/>
    <w:rsid w:val="00A97F7E"/>
    <w:rsid w:val="00AA0C88"/>
    <w:rsid w:val="00AC6C3F"/>
    <w:rsid w:val="00AD141E"/>
    <w:rsid w:val="00AF0B16"/>
    <w:rsid w:val="00B045BC"/>
    <w:rsid w:val="00B6700F"/>
    <w:rsid w:val="00B8223C"/>
    <w:rsid w:val="00B90191"/>
    <w:rsid w:val="00BA6295"/>
    <w:rsid w:val="00BB24F8"/>
    <w:rsid w:val="00BB6A4B"/>
    <w:rsid w:val="00BE6969"/>
    <w:rsid w:val="00C02378"/>
    <w:rsid w:val="00C970BF"/>
    <w:rsid w:val="00CB2034"/>
    <w:rsid w:val="00CB3A14"/>
    <w:rsid w:val="00D20CAE"/>
    <w:rsid w:val="00D322BC"/>
    <w:rsid w:val="00D44B20"/>
    <w:rsid w:val="00D50CFF"/>
    <w:rsid w:val="00D924CA"/>
    <w:rsid w:val="00D94575"/>
    <w:rsid w:val="00D9498C"/>
    <w:rsid w:val="00DE6AE6"/>
    <w:rsid w:val="00DF1D47"/>
    <w:rsid w:val="00E0392C"/>
    <w:rsid w:val="00E4014A"/>
    <w:rsid w:val="00E541BA"/>
    <w:rsid w:val="00E91C78"/>
    <w:rsid w:val="00EB57EC"/>
    <w:rsid w:val="00EC5344"/>
    <w:rsid w:val="00ED55CD"/>
    <w:rsid w:val="00F172E2"/>
    <w:rsid w:val="00F35020"/>
    <w:rsid w:val="00F81618"/>
    <w:rsid w:val="00F96B18"/>
    <w:rsid w:val="00FA0EA3"/>
    <w:rsid w:val="00FA2EE4"/>
    <w:rsid w:val="00FB09CD"/>
    <w:rsid w:val="00FD0F46"/>
    <w:rsid w:val="00FE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4253188"/>
  <w15:docId w15:val="{AF83AF64-6D55-4A8D-939D-930CDA399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80EEF"/>
    <w:pPr>
      <w:spacing w:after="120" w:line="240" w:lineRule="auto"/>
    </w:pPr>
    <w:rPr>
      <w:rFonts w:ascii="Bahnschrift" w:hAnsi="Bahnschrif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0EEF"/>
    <w:pPr>
      <w:keepNext/>
      <w:keepLines/>
      <w:spacing w:before="360" w:after="240"/>
      <w:outlineLvl w:val="0"/>
    </w:pPr>
    <w:rPr>
      <w:rFonts w:ascii="Arial Rounded MT Bold" w:eastAsiaTheme="majorEastAsia" w:hAnsi="Arial Rounded MT Bold" w:cstheme="majorBidi"/>
      <w:b/>
      <w:bCs/>
      <w:color w:val="000000" w:themeColor="text1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80EEF"/>
    <w:pPr>
      <w:keepNext/>
      <w:keepLines/>
      <w:spacing w:before="360" w:after="240"/>
      <w:outlineLvl w:val="1"/>
    </w:pPr>
    <w:rPr>
      <w:rFonts w:ascii="Arial Rounded MT Bold" w:eastAsiaTheme="majorEastAsia" w:hAnsi="Arial Rounded MT Bold" w:cstheme="majorBidi"/>
      <w:b/>
      <w:bCs/>
      <w:color w:val="000000" w:themeColor="text1"/>
      <w:sz w:val="28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80EEF"/>
    <w:pPr>
      <w:keepNext/>
      <w:keepLines/>
      <w:spacing w:before="360"/>
      <w:outlineLvl w:val="2"/>
    </w:pPr>
    <w:rPr>
      <w:rFonts w:ascii="Arial Rounded MT Bold" w:eastAsiaTheme="majorEastAsia" w:hAnsi="Arial Rounded MT Bold" w:cstheme="majorBidi"/>
      <w:b/>
      <w:bCs/>
      <w:color w:val="000000" w:themeColor="text1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4D6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D622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D622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165059"/>
    <w:rPr>
      <w:i/>
      <w:color w:val="0000FF"/>
      <w:u w:val="single"/>
    </w:rPr>
  </w:style>
  <w:style w:type="character" w:customStyle="1" w:styleId="lang">
    <w:name w:val="lang"/>
    <w:basedOn w:val="Absatz-Standardschriftart"/>
    <w:rsid w:val="004D622F"/>
  </w:style>
  <w:style w:type="character" w:customStyle="1" w:styleId="berschrift1Zchn">
    <w:name w:val="Überschrift 1 Zchn"/>
    <w:basedOn w:val="Absatz-Standardschriftart"/>
    <w:link w:val="berschrift1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28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582CCC"/>
    <w:pPr>
      <w:tabs>
        <w:tab w:val="left" w:pos="3119"/>
        <w:tab w:val="left" w:pos="4678"/>
        <w:tab w:val="left" w:pos="6237"/>
      </w:tabs>
      <w:spacing w:before="40"/>
    </w:pPr>
    <w:rPr>
      <w:bCs/>
      <w:color w:val="808080" w:themeColor="background1" w:themeShade="80"/>
      <w:sz w:val="14"/>
      <w:szCs w:val="14"/>
    </w:rPr>
  </w:style>
  <w:style w:type="paragraph" w:customStyle="1" w:styleId="Checkliste">
    <w:name w:val="Checkliste"/>
    <w:basedOn w:val="Listenabsatz"/>
    <w:rsid w:val="00A4401E"/>
    <w:pPr>
      <w:numPr>
        <w:numId w:val="1"/>
      </w:numPr>
    </w:pPr>
  </w:style>
  <w:style w:type="paragraph" w:styleId="Listenabsatz">
    <w:name w:val="List Paragraph"/>
    <w:basedOn w:val="Standard"/>
    <w:uiPriority w:val="1"/>
    <w:qFormat/>
    <w:rsid w:val="00764032"/>
    <w:pPr>
      <w:numPr>
        <w:numId w:val="9"/>
      </w:numPr>
      <w:spacing w:before="1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21988"/>
    <w:pPr>
      <w:tabs>
        <w:tab w:val="center" w:pos="4536"/>
        <w:tab w:val="right" w:pos="9072"/>
      </w:tabs>
      <w:spacing w:after="480"/>
    </w:pPr>
    <w:rPr>
      <w:color w:val="7F7F7F" w:themeColor="text1" w:themeTint="80"/>
    </w:rPr>
  </w:style>
  <w:style w:type="character" w:customStyle="1" w:styleId="KopfzeileZchn">
    <w:name w:val="Kopfzeile Zchn"/>
    <w:basedOn w:val="Absatz-Standardschriftart"/>
    <w:link w:val="Kopfzeile"/>
    <w:uiPriority w:val="99"/>
    <w:rsid w:val="00821988"/>
    <w:rPr>
      <w:rFonts w:ascii="Bahnschrift" w:hAnsi="Bahnschrift"/>
      <w:color w:val="7F7F7F" w:themeColor="text1" w:themeTint="80"/>
      <w:sz w:val="20"/>
    </w:rPr>
  </w:style>
  <w:style w:type="paragraph" w:styleId="Fuzeile">
    <w:name w:val="footer"/>
    <w:basedOn w:val="Standard"/>
    <w:link w:val="FuzeileZchn"/>
    <w:uiPriority w:val="99"/>
    <w:unhideWhenUsed/>
    <w:rsid w:val="00AF0B1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F0B16"/>
    <w:rPr>
      <w:rFonts w:ascii="Bahnschrift SemiLight" w:hAnsi="Bahnschrift SemiLight"/>
      <w:sz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20CAE"/>
    <w:pPr>
      <w:spacing w:before="960" w:after="0" w:line="360" w:lineRule="auto"/>
      <w:outlineLvl w:val="9"/>
    </w:pPr>
    <w:rPr>
      <w:rFonts w:ascii="Arial" w:hAnsi="Arial"/>
      <w:b w:val="0"/>
      <w:bCs w:val="0"/>
      <w:color w:val="auto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8D79A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D79A9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D79A9"/>
    <w:pPr>
      <w:spacing w:after="100"/>
      <w:ind w:left="400"/>
    </w:pPr>
  </w:style>
  <w:style w:type="paragraph" w:styleId="Titel">
    <w:name w:val="Title"/>
    <w:basedOn w:val="Standard"/>
    <w:next w:val="Standard"/>
    <w:link w:val="TitelZchn"/>
    <w:uiPriority w:val="10"/>
    <w:qFormat/>
    <w:rsid w:val="00980EEF"/>
    <w:pPr>
      <w:spacing w:line="360" w:lineRule="auto"/>
      <w:contextualSpacing/>
    </w:pPr>
    <w:rPr>
      <w:rFonts w:ascii="Arial Rounded MT Bold" w:eastAsiaTheme="majorEastAsia" w:hAnsi="Arial Rounded MT Bold" w:cstheme="majorBidi"/>
      <w:spacing w:val="-10"/>
      <w:kern w:val="28"/>
      <w:sz w:val="3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80EEF"/>
    <w:rPr>
      <w:rFonts w:ascii="Arial Rounded MT Bold" w:eastAsiaTheme="majorEastAsia" w:hAnsi="Arial Rounded MT Bold" w:cstheme="majorBidi"/>
      <w:spacing w:val="-10"/>
      <w:kern w:val="28"/>
      <w:sz w:val="36"/>
      <w:szCs w:val="56"/>
    </w:rPr>
  </w:style>
  <w:style w:type="paragraph" w:styleId="Abbildungsverzeichnis">
    <w:name w:val="table of figures"/>
    <w:basedOn w:val="Standard"/>
    <w:next w:val="Standard"/>
    <w:uiPriority w:val="99"/>
    <w:unhideWhenUsed/>
    <w:rsid w:val="00A05E19"/>
    <w:pPr>
      <w:spacing w:after="0"/>
    </w:pPr>
  </w:style>
  <w:style w:type="table" w:styleId="TabellemithellemGitternetz">
    <w:name w:val="Grid Table Light"/>
    <w:basedOn w:val="NormaleTabelle"/>
    <w:uiPriority w:val="40"/>
    <w:rsid w:val="008E766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Formatvorlage1">
    <w:name w:val="Formatvorlage1"/>
    <w:basedOn w:val="NormaleTabelle"/>
    <w:uiPriority w:val="99"/>
    <w:rsid w:val="008E7662"/>
    <w:pPr>
      <w:spacing w:after="0" w:line="240" w:lineRule="auto"/>
    </w:pPr>
    <w:tblPr/>
  </w:style>
  <w:style w:type="character" w:styleId="NichtaufgelsteErwhnung">
    <w:name w:val="Unresolved Mention"/>
    <w:basedOn w:val="Absatz-Standardschriftart"/>
    <w:uiPriority w:val="99"/>
    <w:semiHidden/>
    <w:unhideWhenUsed/>
    <w:rsid w:val="00E541B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E541BA"/>
    <w:rPr>
      <w:color w:val="800080" w:themeColor="followed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4167AE"/>
    <w:pPr>
      <w:spacing w:after="0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167AE"/>
    <w:rPr>
      <w:rFonts w:ascii="Bahnschrift" w:hAnsi="Bahnschrift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167AE"/>
    <w:rPr>
      <w:vertAlign w:val="superscript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7D67FF"/>
    <w:pPr>
      <w:spacing w:after="0"/>
      <w:ind w:left="200" w:hanging="200"/>
    </w:pPr>
  </w:style>
  <w:style w:type="character" w:styleId="Platzhaltertext">
    <w:name w:val="Placeholder Text"/>
    <w:basedOn w:val="Absatz-Standardschriftart"/>
    <w:uiPriority w:val="99"/>
    <w:semiHidden/>
    <w:rsid w:val="006F21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7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barracudas.ch/" TargetMode="External"/><Relationship Id="rId10" Type="http://schemas.microsoft.com/office/2007/relationships/hdphoto" Target="media/hdphoto1.wdp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ahb\OneDrive%20-%20TBZ\Dokumente\Benutzerdefinierte%20Office-Vorlagen\VorlageNoah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E76F7-CDE3-4580-B399-279BD5E5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VorlageNoah.dotx</Template>
  <TotalTime>0</TotalTime>
  <Pages>6</Pages>
  <Words>598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Zürcher Lehrmeistervereinigung Informatik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noahburren</dc:creator>
  <cp:keywords/>
  <dc:description/>
  <cp:lastModifiedBy>Burren Noah Elijah</cp:lastModifiedBy>
  <cp:revision>1</cp:revision>
  <cp:lastPrinted>2023-10-04T14:13:00Z</cp:lastPrinted>
  <dcterms:created xsi:type="dcterms:W3CDTF">2024-06-04T13:22:00Z</dcterms:created>
  <dcterms:modified xsi:type="dcterms:W3CDTF">2024-06-04T13:25:00Z</dcterms:modified>
</cp:coreProperties>
</file>